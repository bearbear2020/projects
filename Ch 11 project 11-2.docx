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ABED" w14:textId="77777777" w:rsidR="00F9444C" w:rsidRDefault="001364C2">
      <w:pPr>
        <w:pStyle w:val="NoSpacing"/>
      </w:pPr>
      <w:bookmarkStart w:id="0" w:name="_GoBack"/>
      <w:bookmarkEnd w:id="0"/>
      <w:r>
        <w:t>Trent Giever</w:t>
      </w:r>
    </w:p>
    <w:p w14:paraId="75619A88" w14:textId="4DBE5768" w:rsidR="00E614DD" w:rsidRDefault="001364C2">
      <w:pPr>
        <w:pStyle w:val="NoSpacing"/>
      </w:pPr>
      <w:r>
        <w:t xml:space="preserve">Ch </w:t>
      </w:r>
      <w:r w:rsidR="00A62F21">
        <w:t>1</w:t>
      </w:r>
      <w:r w:rsidR="00EF0EF5">
        <w:t>1 Authentication and Account Management</w:t>
      </w:r>
    </w:p>
    <w:p w14:paraId="3C7241ED" w14:textId="534600BE" w:rsidR="00E614DD" w:rsidRDefault="001364C2">
      <w:pPr>
        <w:pStyle w:val="NoSpacing"/>
      </w:pPr>
      <w:r>
        <w:t xml:space="preserve">Project </w:t>
      </w:r>
      <w:r w:rsidR="00EF0EF5">
        <w:t>11-2</w:t>
      </w:r>
    </w:p>
    <w:p w14:paraId="0657F7F2" w14:textId="2B911E4D" w:rsidR="00E614DD" w:rsidRDefault="001364C2">
      <w:pPr>
        <w:pStyle w:val="NoSpacing"/>
      </w:pPr>
      <w:r>
        <w:t>7/</w:t>
      </w:r>
      <w:r w:rsidR="00A078AB">
        <w:t>1</w:t>
      </w:r>
      <w:r w:rsidR="00A62F21">
        <w:t>6</w:t>
      </w:r>
      <w:r w:rsidR="00A078AB">
        <w:t>/18</w:t>
      </w:r>
    </w:p>
    <w:p w14:paraId="76865AB1" w14:textId="4BF54BAB" w:rsidR="00E614DD" w:rsidRDefault="001364C2" w:rsidP="004328F4">
      <w:pPr>
        <w:ind w:firstLine="0"/>
      </w:pPr>
      <w:r>
        <w:t xml:space="preserve">Project </w:t>
      </w:r>
      <w:r w:rsidR="00EF0EF5">
        <w:t>11-2</w:t>
      </w:r>
      <w:r>
        <w:t xml:space="preserve"> </w:t>
      </w:r>
      <w:r w:rsidR="00EF0EF5">
        <w:t xml:space="preserve">Cracking Passwords using </w:t>
      </w:r>
      <w:proofErr w:type="spellStart"/>
      <w:r w:rsidR="00EF0EF5">
        <w:t>Hackcat</w:t>
      </w:r>
      <w:proofErr w:type="spellEnd"/>
      <w:r w:rsidR="00EF0EF5">
        <w:t xml:space="preserve"> GUI</w:t>
      </w:r>
    </w:p>
    <w:p w14:paraId="44FB5756" w14:textId="6AA08A33" w:rsidR="00B51808" w:rsidRDefault="00A24845" w:rsidP="00254564">
      <w:pPr>
        <w:ind w:firstLine="0"/>
      </w:pPr>
      <w:r>
        <w:t xml:space="preserve"> </w:t>
      </w:r>
      <w:r w:rsidR="00A24EAA">
        <w:t>11-2-9</w:t>
      </w:r>
    </w:p>
    <w:p w14:paraId="2BE2C409" w14:textId="1D4D7DA1" w:rsidR="00A24EAA" w:rsidRDefault="00A24EAA" w:rsidP="00254564">
      <w:pPr>
        <w:ind w:firstLine="0"/>
      </w:pPr>
      <w:r>
        <w:rPr>
          <w:noProof/>
        </w:rPr>
        <w:drawing>
          <wp:inline distT="0" distB="0" distL="0" distR="0" wp14:anchorId="11A8C592" wp14:editId="2FEFCB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3D0A" w14:textId="053D514D" w:rsidR="00A24EAA" w:rsidRDefault="007536BF" w:rsidP="00254564">
      <w:pPr>
        <w:ind w:firstLine="0"/>
      </w:pPr>
      <w:r>
        <w:t>11-2-10</w:t>
      </w:r>
    </w:p>
    <w:p w14:paraId="1C649F10" w14:textId="76B24D9C" w:rsidR="007536BF" w:rsidRDefault="007536BF" w:rsidP="00254564">
      <w:pPr>
        <w:ind w:firstLine="0"/>
      </w:pPr>
      <w:r>
        <w:rPr>
          <w:noProof/>
        </w:rPr>
        <w:lastRenderedPageBreak/>
        <w:drawing>
          <wp:inline distT="0" distB="0" distL="0" distR="0" wp14:anchorId="7AE9C70D" wp14:editId="09F77E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5202" w14:textId="4A9B5F3F" w:rsidR="007536BF" w:rsidRDefault="00AC1DCC" w:rsidP="00254564">
      <w:pPr>
        <w:ind w:firstLine="0"/>
      </w:pPr>
      <w:r>
        <w:t>11-2-</w:t>
      </w:r>
      <w:r w:rsidR="0051302A">
        <w:t>40</w:t>
      </w:r>
    </w:p>
    <w:p w14:paraId="2B5BC816" w14:textId="3BF613C4" w:rsidR="005B5B13" w:rsidRDefault="005B5B13" w:rsidP="00254564">
      <w:pPr>
        <w:ind w:firstLine="0"/>
      </w:pPr>
      <w:r>
        <w:rPr>
          <w:noProof/>
        </w:rPr>
        <w:drawing>
          <wp:inline distT="0" distB="0" distL="0" distR="0" wp14:anchorId="2D961AFB" wp14:editId="355EFA94">
            <wp:extent cx="6143625" cy="3456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000"/>
                    <a:stretch/>
                  </pic:blipFill>
                  <pic:spPr bwMode="auto">
                    <a:xfrm>
                      <a:off x="0" y="0"/>
                      <a:ext cx="6158023" cy="346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2A01" w14:textId="1527AB8A" w:rsidR="00595428" w:rsidRDefault="00595428" w:rsidP="00254564">
      <w:pPr>
        <w:ind w:firstLine="0"/>
      </w:pPr>
      <w:r>
        <w:t>11-2-</w:t>
      </w:r>
      <w:r w:rsidR="00D75CCF">
        <w:t>42</w:t>
      </w:r>
    </w:p>
    <w:p w14:paraId="2DEC9883" w14:textId="05A9615E" w:rsidR="00D75CCF" w:rsidRDefault="00D75CCF" w:rsidP="00254564">
      <w:pPr>
        <w:ind w:firstLine="0"/>
      </w:pPr>
      <w:r>
        <w:rPr>
          <w:noProof/>
        </w:rPr>
        <w:lastRenderedPageBreak/>
        <w:drawing>
          <wp:inline distT="0" distB="0" distL="0" distR="0" wp14:anchorId="7B208D97" wp14:editId="4626D6DF">
            <wp:extent cx="6133695" cy="34956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41"/>
                    <a:stretch/>
                  </pic:blipFill>
                  <pic:spPr bwMode="auto">
                    <a:xfrm>
                      <a:off x="0" y="0"/>
                      <a:ext cx="6139773" cy="349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909EC" w14:textId="0032BE5C" w:rsidR="00903BA2" w:rsidRDefault="00903BA2" w:rsidP="00254564">
      <w:pPr>
        <w:ind w:firstLine="0"/>
      </w:pPr>
      <w:r>
        <w:t>11-2-43</w:t>
      </w:r>
    </w:p>
    <w:p w14:paraId="35BD8D17" w14:textId="0841177F" w:rsidR="007536BF" w:rsidRDefault="00903BA2" w:rsidP="00254564">
      <w:pPr>
        <w:ind w:firstLine="0"/>
      </w:pPr>
      <w:r>
        <w:rPr>
          <w:noProof/>
        </w:rPr>
        <w:drawing>
          <wp:inline distT="0" distB="0" distL="0" distR="0" wp14:anchorId="0621EF32" wp14:editId="5007F3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6BF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FD89D" w14:textId="77777777" w:rsidR="006D4836" w:rsidRDefault="006D4836">
      <w:pPr>
        <w:spacing w:line="240" w:lineRule="auto"/>
      </w:pPr>
      <w:r>
        <w:separator/>
      </w:r>
    </w:p>
  </w:endnote>
  <w:endnote w:type="continuationSeparator" w:id="0">
    <w:p w14:paraId="07486607" w14:textId="77777777" w:rsidR="006D4836" w:rsidRDefault="006D4836">
      <w:pPr>
        <w:spacing w:line="240" w:lineRule="auto"/>
      </w:pPr>
      <w:r>
        <w:continuationSeparator/>
      </w:r>
    </w:p>
  </w:endnote>
  <w:endnote w:type="continuationNotice" w:id="1">
    <w:p w14:paraId="79388487" w14:textId="77777777" w:rsidR="00902A4F" w:rsidRDefault="00902A4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3CAA4" w14:textId="77777777" w:rsidR="006D4836" w:rsidRDefault="006D4836">
      <w:pPr>
        <w:spacing w:line="240" w:lineRule="auto"/>
      </w:pPr>
      <w:r>
        <w:separator/>
      </w:r>
    </w:p>
  </w:footnote>
  <w:footnote w:type="continuationSeparator" w:id="0">
    <w:p w14:paraId="13E23E49" w14:textId="77777777" w:rsidR="006D4836" w:rsidRDefault="006D4836">
      <w:pPr>
        <w:spacing w:line="240" w:lineRule="auto"/>
      </w:pPr>
      <w:r>
        <w:continuationSeparator/>
      </w:r>
    </w:p>
  </w:footnote>
  <w:footnote w:type="continuationNotice" w:id="1">
    <w:p w14:paraId="6C4B87B7" w14:textId="77777777" w:rsidR="00902A4F" w:rsidRDefault="00902A4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F5867" w14:textId="32038C81" w:rsidR="00E614DD" w:rsidRDefault="00F13630">
    <w:pPr>
      <w:pStyle w:val="Header"/>
    </w:pPr>
    <w:r>
      <w:t>Giever</w:t>
    </w:r>
    <w:r w:rsidR="00691EC1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2</w:t>
    </w:r>
    <w:r w:rsidR="00691E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4F54F" w14:textId="1C10E39F" w:rsidR="00E614DD" w:rsidRDefault="00F13630">
    <w:pPr>
      <w:pStyle w:val="Header"/>
    </w:pPr>
    <w:r>
      <w:t>Giever</w:t>
    </w:r>
    <w:r w:rsidR="00B13D1B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Outline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</w:num>
  <w:num w:numId="13">
    <w:abstractNumId w:val="18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10"/>
  </w:num>
  <w:num w:numId="19">
    <w:abstractNumId w:val="15"/>
  </w:num>
  <w:num w:numId="20">
    <w:abstractNumId w:val="2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C2"/>
    <w:rsid w:val="00040065"/>
    <w:rsid w:val="00040CBB"/>
    <w:rsid w:val="00065447"/>
    <w:rsid w:val="00066C8E"/>
    <w:rsid w:val="0008433E"/>
    <w:rsid w:val="000A0959"/>
    <w:rsid w:val="000B78C8"/>
    <w:rsid w:val="000C48CD"/>
    <w:rsid w:val="000D3A8B"/>
    <w:rsid w:val="00114920"/>
    <w:rsid w:val="00120E97"/>
    <w:rsid w:val="00132550"/>
    <w:rsid w:val="001349A9"/>
    <w:rsid w:val="001364C2"/>
    <w:rsid w:val="001463B2"/>
    <w:rsid w:val="001831A7"/>
    <w:rsid w:val="001F62C0"/>
    <w:rsid w:val="00234D9C"/>
    <w:rsid w:val="00245E02"/>
    <w:rsid w:val="00254564"/>
    <w:rsid w:val="00292389"/>
    <w:rsid w:val="003272FA"/>
    <w:rsid w:val="00342DC8"/>
    <w:rsid w:val="00353B66"/>
    <w:rsid w:val="0036141F"/>
    <w:rsid w:val="003C6894"/>
    <w:rsid w:val="00417885"/>
    <w:rsid w:val="004328F4"/>
    <w:rsid w:val="004A2675"/>
    <w:rsid w:val="004A51E8"/>
    <w:rsid w:val="004E6F7E"/>
    <w:rsid w:val="004F7139"/>
    <w:rsid w:val="0051302A"/>
    <w:rsid w:val="005220AB"/>
    <w:rsid w:val="005513FC"/>
    <w:rsid w:val="00595428"/>
    <w:rsid w:val="005B5B13"/>
    <w:rsid w:val="005C4722"/>
    <w:rsid w:val="00691EC1"/>
    <w:rsid w:val="006B2139"/>
    <w:rsid w:val="006D4836"/>
    <w:rsid w:val="00705C7E"/>
    <w:rsid w:val="00746843"/>
    <w:rsid w:val="007536BF"/>
    <w:rsid w:val="0077764A"/>
    <w:rsid w:val="007C53FB"/>
    <w:rsid w:val="007E551E"/>
    <w:rsid w:val="007F21BD"/>
    <w:rsid w:val="007F5A96"/>
    <w:rsid w:val="00823862"/>
    <w:rsid w:val="008503CF"/>
    <w:rsid w:val="00852567"/>
    <w:rsid w:val="00880BD5"/>
    <w:rsid w:val="00885EEA"/>
    <w:rsid w:val="00893A1A"/>
    <w:rsid w:val="008B7D18"/>
    <w:rsid w:val="008F1F97"/>
    <w:rsid w:val="008F2671"/>
    <w:rsid w:val="008F4052"/>
    <w:rsid w:val="008F44A0"/>
    <w:rsid w:val="00902A4F"/>
    <w:rsid w:val="00903BA2"/>
    <w:rsid w:val="00947B09"/>
    <w:rsid w:val="00952EBC"/>
    <w:rsid w:val="00962CB4"/>
    <w:rsid w:val="009A2FCA"/>
    <w:rsid w:val="009D4EB3"/>
    <w:rsid w:val="00A078AB"/>
    <w:rsid w:val="00A24845"/>
    <w:rsid w:val="00A24EAA"/>
    <w:rsid w:val="00A356EB"/>
    <w:rsid w:val="00A46AF3"/>
    <w:rsid w:val="00A62F21"/>
    <w:rsid w:val="00AA0AD8"/>
    <w:rsid w:val="00AB6783"/>
    <w:rsid w:val="00AC1DCC"/>
    <w:rsid w:val="00AD2E5B"/>
    <w:rsid w:val="00B02997"/>
    <w:rsid w:val="00B1197A"/>
    <w:rsid w:val="00B13D1B"/>
    <w:rsid w:val="00B31F89"/>
    <w:rsid w:val="00B37430"/>
    <w:rsid w:val="00B51808"/>
    <w:rsid w:val="00B818DF"/>
    <w:rsid w:val="00B876FF"/>
    <w:rsid w:val="00C003A3"/>
    <w:rsid w:val="00C11A87"/>
    <w:rsid w:val="00C11F59"/>
    <w:rsid w:val="00C40803"/>
    <w:rsid w:val="00C9334C"/>
    <w:rsid w:val="00CB0586"/>
    <w:rsid w:val="00CB34EB"/>
    <w:rsid w:val="00D52117"/>
    <w:rsid w:val="00D75CCF"/>
    <w:rsid w:val="00DA523A"/>
    <w:rsid w:val="00DB0D39"/>
    <w:rsid w:val="00DD237E"/>
    <w:rsid w:val="00DD7973"/>
    <w:rsid w:val="00E14005"/>
    <w:rsid w:val="00E32BE0"/>
    <w:rsid w:val="00E50CF7"/>
    <w:rsid w:val="00E614DD"/>
    <w:rsid w:val="00E665E2"/>
    <w:rsid w:val="00E86199"/>
    <w:rsid w:val="00EA1130"/>
    <w:rsid w:val="00EB31DC"/>
    <w:rsid w:val="00EE0DD4"/>
    <w:rsid w:val="00EF0EF5"/>
    <w:rsid w:val="00F13630"/>
    <w:rsid w:val="00F6286F"/>
    <w:rsid w:val="00F9444C"/>
    <w:rsid w:val="00F972A0"/>
    <w:rsid w:val="00FF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95CC2F"/>
  <w15:chartTrackingRefBased/>
  <w15:docId w15:val="{959B0439-B956-4D5F-AD0F-593D7F38E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3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8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band\AppData\Roaming\Microsoft\Templates\MLA%20style%20paper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MLA%20style%20paper.dotx</Template>
  <TotalTime>1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Giever</dc:creator>
  <cp:keywords/>
  <dc:description/>
  <cp:lastModifiedBy>Trent Giever</cp:lastModifiedBy>
  <cp:revision>2</cp:revision>
  <dcterms:created xsi:type="dcterms:W3CDTF">2018-07-30T21:28:00Z</dcterms:created>
  <dcterms:modified xsi:type="dcterms:W3CDTF">2018-07-30T21:28:00Z</dcterms:modified>
  <cp:version/>
</cp:coreProperties>
</file>