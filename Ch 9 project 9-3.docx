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ABED" w14:textId="77777777" w:rsidR="00F9444C" w:rsidRDefault="001364C2">
      <w:pPr>
        <w:pStyle w:val="NoSpacing"/>
      </w:pPr>
      <w:r>
        <w:t>Trent Giever</w:t>
      </w:r>
    </w:p>
    <w:p w14:paraId="75619A88" w14:textId="63B8E3E2" w:rsidR="00E614DD" w:rsidRDefault="001364C2">
      <w:pPr>
        <w:pStyle w:val="NoSpacing"/>
      </w:pPr>
      <w:r>
        <w:t xml:space="preserve">Ch </w:t>
      </w:r>
      <w:r w:rsidR="00336B25">
        <w:t>9 Client and Application Software</w:t>
      </w:r>
    </w:p>
    <w:p w14:paraId="3C7241ED" w14:textId="21B3647A" w:rsidR="00E614DD" w:rsidRDefault="001364C2">
      <w:pPr>
        <w:pStyle w:val="NoSpacing"/>
      </w:pPr>
      <w:r>
        <w:t xml:space="preserve">Project </w:t>
      </w:r>
      <w:r w:rsidR="00336B25">
        <w:t xml:space="preserve">9-3 </w:t>
      </w:r>
      <w:r w:rsidR="00F77C2A">
        <w:t>Setting Windows local security policy</w:t>
      </w:r>
    </w:p>
    <w:p w14:paraId="0657F7F2" w14:textId="3B7F4DD2" w:rsidR="00E614DD" w:rsidRDefault="001364C2">
      <w:pPr>
        <w:pStyle w:val="NoSpacing"/>
      </w:pPr>
      <w:r>
        <w:t>7/</w:t>
      </w:r>
      <w:r w:rsidR="00A078AB">
        <w:t>12/18</w:t>
      </w:r>
    </w:p>
    <w:p w14:paraId="1DD948E2" w14:textId="40705DEB" w:rsidR="00F77C2A" w:rsidRDefault="00FD5EC0">
      <w:pPr>
        <w:pStyle w:val="NoSpacing"/>
      </w:pPr>
      <w:r>
        <w:t>9-3-5</w:t>
      </w:r>
    </w:p>
    <w:p w14:paraId="31CFD7D0" w14:textId="7CAEC385" w:rsidR="00FD5EC0" w:rsidRDefault="00FD5EC0">
      <w:pPr>
        <w:pStyle w:val="NoSpacing"/>
      </w:pPr>
      <w:r>
        <w:rPr>
          <w:noProof/>
        </w:rPr>
        <w:drawing>
          <wp:inline distT="0" distB="0" distL="0" distR="0" wp14:anchorId="32371ED7" wp14:editId="484E3E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C6DE" w14:textId="741BBDDB" w:rsidR="00FD5EC0" w:rsidRDefault="002038F9">
      <w:pPr>
        <w:pStyle w:val="NoSpacing"/>
      </w:pPr>
      <w:r>
        <w:t>9-3-8</w:t>
      </w:r>
    </w:p>
    <w:p w14:paraId="674F7F2E" w14:textId="29A96B01" w:rsidR="00413384" w:rsidRDefault="00413384">
      <w:pPr>
        <w:pStyle w:val="NoSpacing"/>
      </w:pPr>
      <w:r w:rsidRPr="00413384">
        <w:lastRenderedPageBreak/>
        <w:drawing>
          <wp:inline distT="0" distB="0" distL="0" distR="0" wp14:anchorId="7E81294E" wp14:editId="1E226C8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CC8B" w14:textId="1979E656" w:rsidR="00413384" w:rsidRDefault="00413384">
      <w:pPr>
        <w:pStyle w:val="NoSpacing"/>
      </w:pPr>
      <w:r>
        <w:t>9-</w:t>
      </w:r>
      <w:r w:rsidR="00EB03F2">
        <w:t>3-11</w:t>
      </w:r>
    </w:p>
    <w:p w14:paraId="74862EAE" w14:textId="384845F9" w:rsidR="00EB03F2" w:rsidRDefault="004B63F6">
      <w:pPr>
        <w:pStyle w:val="NoSpacing"/>
      </w:pPr>
      <w:r>
        <w:rPr>
          <w:noProof/>
        </w:rPr>
        <w:drawing>
          <wp:inline distT="0" distB="0" distL="0" distR="0" wp14:anchorId="0CE8315A" wp14:editId="25047D5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281D" w14:textId="38E144F1" w:rsidR="004B63F6" w:rsidRDefault="00D01190">
      <w:pPr>
        <w:pStyle w:val="NoSpacing"/>
      </w:pPr>
      <w:r>
        <w:t>9-3-14</w:t>
      </w:r>
    </w:p>
    <w:p w14:paraId="351EAED6" w14:textId="1C3B3654" w:rsidR="00D01190" w:rsidRDefault="00C21BBD">
      <w:pPr>
        <w:pStyle w:val="NoSpacing"/>
      </w:pPr>
      <w:r>
        <w:rPr>
          <w:noProof/>
        </w:rPr>
        <w:lastRenderedPageBreak/>
        <w:drawing>
          <wp:inline distT="0" distB="0" distL="0" distR="0" wp14:anchorId="2845BE03" wp14:editId="062D8B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037E" w14:textId="4A487998" w:rsidR="00C21BBD" w:rsidRDefault="00402FD3">
      <w:pPr>
        <w:pStyle w:val="NoSpacing"/>
      </w:pPr>
      <w:r>
        <w:t>9-3-17</w:t>
      </w:r>
    </w:p>
    <w:p w14:paraId="596D89C5" w14:textId="0A74110E" w:rsidR="00402FD3" w:rsidRDefault="00CF7E8C">
      <w:pPr>
        <w:pStyle w:val="NoSpacing"/>
      </w:pPr>
      <w:r>
        <w:rPr>
          <w:noProof/>
        </w:rPr>
        <w:drawing>
          <wp:inline distT="0" distB="0" distL="0" distR="0" wp14:anchorId="21BF039B" wp14:editId="75D7B8B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9DF2" w14:textId="6FA158A6" w:rsidR="002038F9" w:rsidRDefault="00CF7E8C">
      <w:pPr>
        <w:pStyle w:val="NoSpacing"/>
      </w:pPr>
      <w:r>
        <w:t>9-3-21</w:t>
      </w:r>
    </w:p>
    <w:p w14:paraId="1BD2C3AE" w14:textId="1FDA836B" w:rsidR="00CF7E8C" w:rsidRDefault="00F64F45">
      <w:pPr>
        <w:pStyle w:val="NoSpacing"/>
      </w:pPr>
      <w:r>
        <w:rPr>
          <w:noProof/>
        </w:rPr>
        <w:lastRenderedPageBreak/>
        <w:drawing>
          <wp:inline distT="0" distB="0" distL="0" distR="0" wp14:anchorId="141C15CE" wp14:editId="41E596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75F7" w14:textId="66AA904C" w:rsidR="00F64F45" w:rsidRDefault="000F3E37">
      <w:pPr>
        <w:pStyle w:val="NoSpacing"/>
      </w:pPr>
      <w:r>
        <w:t>9-3-23</w:t>
      </w:r>
    </w:p>
    <w:p w14:paraId="386E9B3C" w14:textId="45780417" w:rsidR="000F3E37" w:rsidRDefault="00B45677">
      <w:pPr>
        <w:pStyle w:val="NoSpacing"/>
      </w:pPr>
      <w:r>
        <w:rPr>
          <w:noProof/>
        </w:rPr>
        <w:drawing>
          <wp:inline distT="0" distB="0" distL="0" distR="0" wp14:anchorId="143084AB" wp14:editId="5B36195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123" w14:textId="71D25797" w:rsidR="00B45677" w:rsidRDefault="006213DE">
      <w:pPr>
        <w:pStyle w:val="NoSpacing"/>
      </w:pPr>
      <w:r>
        <w:t>9-3-27</w:t>
      </w:r>
    </w:p>
    <w:p w14:paraId="2D771EFD" w14:textId="5EB959F4" w:rsidR="006213DE" w:rsidRDefault="006416DA">
      <w:pPr>
        <w:pStyle w:val="NoSpacing"/>
      </w:pPr>
      <w:r>
        <w:rPr>
          <w:noProof/>
        </w:rPr>
        <w:lastRenderedPageBreak/>
        <w:drawing>
          <wp:inline distT="0" distB="0" distL="0" distR="0" wp14:anchorId="07BCD5D0" wp14:editId="4E94B2F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467E10" w14:textId="77777777" w:rsidR="00F77C2A" w:rsidRDefault="00F77C2A">
      <w:pPr>
        <w:pStyle w:val="NoSpacing"/>
      </w:pPr>
    </w:p>
    <w:sectPr w:rsidR="00F77C2A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BC8F7C" w14:textId="77777777" w:rsidR="00713DAC" w:rsidRDefault="00713DAC">
      <w:pPr>
        <w:spacing w:line="240" w:lineRule="auto"/>
      </w:pPr>
      <w:r>
        <w:separator/>
      </w:r>
    </w:p>
  </w:endnote>
  <w:endnote w:type="continuationSeparator" w:id="0">
    <w:p w14:paraId="48794B10" w14:textId="77777777" w:rsidR="00713DAC" w:rsidRDefault="00713D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EFF79" w14:textId="77777777" w:rsidR="00713DAC" w:rsidRDefault="00713DAC">
      <w:pPr>
        <w:spacing w:line="240" w:lineRule="auto"/>
      </w:pPr>
      <w:r>
        <w:separator/>
      </w:r>
    </w:p>
  </w:footnote>
  <w:footnote w:type="continuationSeparator" w:id="0">
    <w:p w14:paraId="063E77E2" w14:textId="77777777" w:rsidR="00713DAC" w:rsidRDefault="00713D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F5867" w14:textId="32038C81" w:rsidR="00E614DD" w:rsidRDefault="00F13630">
    <w:pPr>
      <w:pStyle w:val="Header"/>
    </w:pPr>
    <w:r>
      <w:t>Giever</w:t>
    </w:r>
    <w:r w:rsidR="00691EC1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2</w:t>
    </w:r>
    <w:r w:rsidR="00691EC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4F54F" w14:textId="1C10E39F" w:rsidR="00E614DD" w:rsidRDefault="00F13630">
    <w:pPr>
      <w:pStyle w:val="Header"/>
    </w:pPr>
    <w:r>
      <w:t>Giever</w:t>
    </w:r>
    <w:r w:rsidR="00B13D1B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1</w:t>
    </w:r>
    <w:r w:rsidR="00691E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07618"/>
    <w:multiLevelType w:val="multilevel"/>
    <w:tmpl w:val="A3C8CF7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BD0CE8"/>
    <w:multiLevelType w:val="multilevel"/>
    <w:tmpl w:val="D05041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B1B5787"/>
    <w:multiLevelType w:val="multilevel"/>
    <w:tmpl w:val="4572ABF8"/>
    <w:numStyleLink w:val="MLAOutline"/>
  </w:abstractNum>
  <w:abstractNum w:abstractNumId="19" w15:restartNumberingAfterBreak="0">
    <w:nsid w:val="5F2B2DE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7"/>
  </w:num>
  <w:num w:numId="13">
    <w:abstractNumId w:val="18"/>
  </w:num>
  <w:num w:numId="14">
    <w:abstractNumId w:val="14"/>
  </w:num>
  <w:num w:numId="15">
    <w:abstractNumId w:val="20"/>
  </w:num>
  <w:num w:numId="16">
    <w:abstractNumId w:val="16"/>
  </w:num>
  <w:num w:numId="17">
    <w:abstractNumId w:val="11"/>
  </w:num>
  <w:num w:numId="18">
    <w:abstractNumId w:val="10"/>
  </w:num>
  <w:num w:numId="19">
    <w:abstractNumId w:val="15"/>
  </w:num>
  <w:num w:numId="20">
    <w:abstractNumId w:val="2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C2"/>
    <w:rsid w:val="00040CBB"/>
    <w:rsid w:val="000B78C8"/>
    <w:rsid w:val="000F3E37"/>
    <w:rsid w:val="00120E97"/>
    <w:rsid w:val="001349A9"/>
    <w:rsid w:val="001364C2"/>
    <w:rsid w:val="001463B2"/>
    <w:rsid w:val="001831A7"/>
    <w:rsid w:val="001F62C0"/>
    <w:rsid w:val="002038F9"/>
    <w:rsid w:val="00245E02"/>
    <w:rsid w:val="00254564"/>
    <w:rsid w:val="00292389"/>
    <w:rsid w:val="003272FA"/>
    <w:rsid w:val="00336B25"/>
    <w:rsid w:val="00342DC8"/>
    <w:rsid w:val="00353B66"/>
    <w:rsid w:val="0036141F"/>
    <w:rsid w:val="00402FD3"/>
    <w:rsid w:val="00413384"/>
    <w:rsid w:val="00417885"/>
    <w:rsid w:val="0043193F"/>
    <w:rsid w:val="004328F4"/>
    <w:rsid w:val="004A2675"/>
    <w:rsid w:val="004B63F6"/>
    <w:rsid w:val="004F7139"/>
    <w:rsid w:val="005220AB"/>
    <w:rsid w:val="006213DE"/>
    <w:rsid w:val="006416DA"/>
    <w:rsid w:val="00691EC1"/>
    <w:rsid w:val="00705C7E"/>
    <w:rsid w:val="00713DAC"/>
    <w:rsid w:val="007C53FB"/>
    <w:rsid w:val="007E551E"/>
    <w:rsid w:val="00880BD5"/>
    <w:rsid w:val="008B7D18"/>
    <w:rsid w:val="008F1F97"/>
    <w:rsid w:val="008F2671"/>
    <w:rsid w:val="008F4052"/>
    <w:rsid w:val="00947B09"/>
    <w:rsid w:val="00952EBC"/>
    <w:rsid w:val="00962CB4"/>
    <w:rsid w:val="009D4EB3"/>
    <w:rsid w:val="00A078AB"/>
    <w:rsid w:val="00AA0AD8"/>
    <w:rsid w:val="00B02997"/>
    <w:rsid w:val="00B1197A"/>
    <w:rsid w:val="00B13D1B"/>
    <w:rsid w:val="00B31F89"/>
    <w:rsid w:val="00B45677"/>
    <w:rsid w:val="00B818DF"/>
    <w:rsid w:val="00C003A3"/>
    <w:rsid w:val="00C21BBD"/>
    <w:rsid w:val="00CF7E8C"/>
    <w:rsid w:val="00D01190"/>
    <w:rsid w:val="00D52117"/>
    <w:rsid w:val="00DB0D39"/>
    <w:rsid w:val="00E14005"/>
    <w:rsid w:val="00E32BE0"/>
    <w:rsid w:val="00E614DD"/>
    <w:rsid w:val="00EB03F2"/>
    <w:rsid w:val="00F13630"/>
    <w:rsid w:val="00F64F45"/>
    <w:rsid w:val="00F77C2A"/>
    <w:rsid w:val="00F9444C"/>
    <w:rsid w:val="00FD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5CC2F"/>
  <w15:chartTrackingRefBased/>
  <w15:docId w15:val="{959B0439-B956-4D5F-AD0F-593D7F38E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444C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5"/>
    <w:qFormat/>
    <w:pPr>
      <w:spacing w:before="240"/>
    </w:pPr>
  </w:style>
  <w:style w:type="paragraph" w:customStyle="1" w:styleId="TableNote">
    <w:name w:val="Table Note"/>
    <w:basedOn w:val="Normal"/>
    <w:uiPriority w:val="6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band\AppData\Roaming\Microsoft\Templates\MLA%20style%20paper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</Template>
  <TotalTime>18</TotalTime>
  <Pages>5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Giever</dc:creator>
  <cp:keywords/>
  <dc:description/>
  <cp:lastModifiedBy>betsy Giever</cp:lastModifiedBy>
  <cp:revision>18</cp:revision>
  <dcterms:created xsi:type="dcterms:W3CDTF">2018-07-13T01:13:00Z</dcterms:created>
  <dcterms:modified xsi:type="dcterms:W3CDTF">2018-07-13T01:30:00Z</dcterms:modified>
  <cp:version/>
</cp:coreProperties>
</file>